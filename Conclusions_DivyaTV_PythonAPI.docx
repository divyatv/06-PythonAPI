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5A5FA" w14:textId="01000B8D" w:rsidR="00D4304F" w:rsidRDefault="00805400">
      <w:pPr>
        <w:pStyle w:val="Heading1"/>
      </w:pPr>
      <w:r>
        <w:t>Python API - HOmework</w:t>
      </w:r>
    </w:p>
    <w:p w14:paraId="0BF9245C" w14:textId="750D5A2E" w:rsidR="00805400" w:rsidRPr="00805400" w:rsidRDefault="00805400" w:rsidP="00805400">
      <w:r w:rsidRPr="00805400">
        <w:t xml:space="preserve">Objective is to show the effects of weather as one goes closer to the </w:t>
      </w:r>
      <w:proofErr w:type="spellStart"/>
      <w:proofErr w:type="gramStart"/>
      <w:r w:rsidRPr="00805400">
        <w:t>equator.My</w:t>
      </w:r>
      <w:proofErr w:type="spellEnd"/>
      <w:proofErr w:type="gramEnd"/>
      <w:r w:rsidRPr="00805400">
        <w:t xml:space="preserve"> objective is to build a series of scatter plots to showcase the following relationships:</w:t>
      </w:r>
    </w:p>
    <w:p w14:paraId="4046035B" w14:textId="77777777" w:rsidR="00805400" w:rsidRDefault="00805400" w:rsidP="00805400">
      <w:pPr>
        <w:spacing w:after="0"/>
      </w:pPr>
      <w:r w:rsidRPr="00805400">
        <w:t>* Temperature (F) vs. Latitude</w:t>
      </w:r>
    </w:p>
    <w:p w14:paraId="6133717E" w14:textId="4B3B62B1" w:rsidR="00805400" w:rsidRPr="00805400" w:rsidRDefault="00805400" w:rsidP="00805400">
      <w:pPr>
        <w:spacing w:after="0"/>
      </w:pPr>
      <w:r w:rsidRPr="00805400">
        <w:t>* Humidity (%) vs. Latitude</w:t>
      </w:r>
    </w:p>
    <w:p w14:paraId="0D95E790" w14:textId="77777777" w:rsidR="00805400" w:rsidRPr="00805400" w:rsidRDefault="00805400" w:rsidP="00805400">
      <w:pPr>
        <w:spacing w:after="0"/>
      </w:pPr>
      <w:r w:rsidRPr="00805400">
        <w:t>* Cloudiness (%) vs. Latitude</w:t>
      </w:r>
    </w:p>
    <w:p w14:paraId="3B46CDFD" w14:textId="33711DD3" w:rsidR="00805400" w:rsidRPr="00805400" w:rsidRDefault="00805400" w:rsidP="00805400">
      <w:pPr>
        <w:spacing w:after="0"/>
      </w:pPr>
      <w:r w:rsidRPr="00805400">
        <w:t>* Wind Speed (mph) vs. Latitude</w:t>
      </w:r>
    </w:p>
    <w:p w14:paraId="35F616BB" w14:textId="77777777" w:rsidR="00805400" w:rsidRDefault="00805400" w:rsidP="00805400">
      <w:pPr>
        <w:rPr>
          <w:b/>
          <w:bCs/>
        </w:rPr>
      </w:pPr>
      <w:r w:rsidRPr="00805400">
        <w:rPr>
          <w:b/>
          <w:bCs/>
        </w:rPr>
        <w:t>As final considerations:</w:t>
      </w:r>
    </w:p>
    <w:p w14:paraId="7509EAB6" w14:textId="6C41DE32" w:rsidR="00805400" w:rsidRPr="00805400" w:rsidRDefault="00805400" w:rsidP="00805400">
      <w:r w:rsidRPr="00805400">
        <w:t xml:space="preserve">* You must complete your analysis using a </w:t>
      </w:r>
      <w:proofErr w:type="spellStart"/>
      <w:r w:rsidRPr="00805400">
        <w:t>Jupyter</w:t>
      </w:r>
      <w:proofErr w:type="spellEnd"/>
      <w:r w:rsidRPr="00805400">
        <w:t xml:space="preserve"> notebook -- done</w:t>
      </w:r>
    </w:p>
    <w:p w14:paraId="187E2F5F" w14:textId="77777777" w:rsidR="00805400" w:rsidRPr="00805400" w:rsidRDefault="00805400" w:rsidP="00805400">
      <w:r w:rsidRPr="00805400">
        <w:t>* You must use the Matplotlib or Pandas plotting libraries -- done</w:t>
      </w:r>
    </w:p>
    <w:p w14:paraId="3BEC0EAD" w14:textId="77777777" w:rsidR="00805400" w:rsidRPr="00805400" w:rsidRDefault="00805400" w:rsidP="00805400">
      <w:r w:rsidRPr="00805400">
        <w:t>* You must include a written description of three observable trends based on the data - done- see below.</w:t>
      </w:r>
    </w:p>
    <w:p w14:paraId="42FD32E6" w14:textId="458F2600" w:rsidR="00D4304F" w:rsidRPr="00805400" w:rsidRDefault="00805400" w:rsidP="00805400">
      <w:r w:rsidRPr="00805400">
        <w:t xml:space="preserve">* You must use proper labeling of your plots, including aspects like: Plot Titles (with date of analysis) and Axes </w:t>
      </w:r>
      <w:proofErr w:type="gramStart"/>
      <w:r w:rsidRPr="00805400">
        <w:t>Labels.--</w:t>
      </w:r>
      <w:proofErr w:type="gramEnd"/>
      <w:r w:rsidRPr="00805400">
        <w:t xml:space="preserve"> Done</w:t>
      </w:r>
    </w:p>
    <w:p w14:paraId="06967B8C" w14:textId="4871A9D4" w:rsidR="00D4304F" w:rsidRDefault="00805400">
      <w:pPr>
        <w:pStyle w:val="Heading2"/>
      </w:pPr>
      <w:r>
        <w:t>Conclusion 1</w:t>
      </w:r>
    </w:p>
    <w:p w14:paraId="67F71720" w14:textId="77777777" w:rsidR="00805400" w:rsidRDefault="00805400" w:rsidP="00805400">
      <w:pPr>
        <w:pStyle w:val="ListBullet"/>
        <w:numPr>
          <w:ilvl w:val="0"/>
          <w:numId w:val="0"/>
        </w:numPr>
        <w:ind w:left="936"/>
      </w:pPr>
    </w:p>
    <w:p w14:paraId="0D3F0F9A" w14:textId="77777777" w:rsidR="00805400" w:rsidRPr="00805400" w:rsidRDefault="00805400" w:rsidP="00805400">
      <w:pPr>
        <w:pStyle w:val="ListBullet"/>
        <w:rPr>
          <w:b/>
          <w:bCs/>
        </w:rPr>
      </w:pPr>
      <w:r w:rsidRPr="00805400">
        <w:rPr>
          <w:b/>
          <w:bCs/>
        </w:rPr>
        <w:t>Conclusion1:</w:t>
      </w:r>
    </w:p>
    <w:p w14:paraId="47464CC7" w14:textId="222726AD" w:rsidR="00805400" w:rsidRDefault="00805400" w:rsidP="00805400">
      <w:pPr>
        <w:pStyle w:val="ListBullet"/>
        <w:numPr>
          <w:ilvl w:val="0"/>
          <w:numId w:val="0"/>
        </w:numPr>
        <w:ind w:left="936"/>
      </w:pPr>
      <w:r>
        <w:t xml:space="preserve">The humidity near the equator is always above 60% </w:t>
      </w:r>
    </w:p>
    <w:p w14:paraId="53038FAA" w14:textId="499FA2BB" w:rsidR="00805400" w:rsidRDefault="00805400" w:rsidP="00805400">
      <w:pPr>
        <w:pStyle w:val="ListBullet"/>
        <w:numPr>
          <w:ilvl w:val="0"/>
          <w:numId w:val="0"/>
        </w:numPr>
        <w:ind w:left="936"/>
      </w:pPr>
      <w:r>
        <w:rPr>
          <w:noProof/>
        </w:rPr>
        <w:drawing>
          <wp:inline distT="0" distB="0" distL="0" distR="0" wp14:anchorId="0C32CAA3" wp14:editId="54A7EC22">
            <wp:extent cx="5325666" cy="3405846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976" cy="34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5338" w14:textId="77777777" w:rsidR="00805400" w:rsidRDefault="00805400" w:rsidP="00805400">
      <w:pPr>
        <w:pStyle w:val="ListBullet"/>
        <w:numPr>
          <w:ilvl w:val="0"/>
          <w:numId w:val="0"/>
        </w:numPr>
        <w:ind w:left="936"/>
      </w:pPr>
    </w:p>
    <w:p w14:paraId="61117EE2" w14:textId="77777777" w:rsidR="00805400" w:rsidRPr="00805400" w:rsidRDefault="00805400" w:rsidP="00805400">
      <w:pPr>
        <w:pStyle w:val="ListBullet"/>
        <w:rPr>
          <w:b/>
          <w:bCs/>
        </w:rPr>
      </w:pPr>
      <w:r w:rsidRPr="00805400">
        <w:rPr>
          <w:b/>
          <w:bCs/>
        </w:rPr>
        <w:t xml:space="preserve">Conclusion 2: </w:t>
      </w:r>
    </w:p>
    <w:p w14:paraId="773D8189" w14:textId="77777777" w:rsidR="00805400" w:rsidRDefault="00805400" w:rsidP="00805400">
      <w:pPr>
        <w:pStyle w:val="ListBullet"/>
        <w:numPr>
          <w:ilvl w:val="0"/>
          <w:numId w:val="0"/>
        </w:numPr>
        <w:ind w:left="936"/>
      </w:pPr>
    </w:p>
    <w:p w14:paraId="0D9F5205" w14:textId="2F77CE03" w:rsidR="00805400" w:rsidRDefault="00805400" w:rsidP="00805400">
      <w:pPr>
        <w:pStyle w:val="ListBullet"/>
        <w:numPr>
          <w:ilvl w:val="0"/>
          <w:numId w:val="0"/>
        </w:numPr>
        <w:ind w:left="936"/>
      </w:pPr>
      <w:r>
        <w:t>Temperatures are usually higher near the equator. More than 20F on July 2, 2019.</w:t>
      </w:r>
    </w:p>
    <w:p w14:paraId="341A3700" w14:textId="77777777" w:rsidR="00805400" w:rsidRDefault="00805400" w:rsidP="00805400">
      <w:pPr>
        <w:pStyle w:val="ListBullet"/>
        <w:numPr>
          <w:ilvl w:val="0"/>
          <w:numId w:val="0"/>
        </w:numPr>
        <w:ind w:left="936"/>
      </w:pPr>
    </w:p>
    <w:p w14:paraId="6CBCC2C7" w14:textId="4B373810" w:rsidR="00805400" w:rsidRDefault="00805400" w:rsidP="00805400">
      <w:pPr>
        <w:pStyle w:val="ListBullet"/>
        <w:numPr>
          <w:ilvl w:val="0"/>
          <w:numId w:val="0"/>
        </w:numPr>
        <w:ind w:left="936"/>
      </w:pPr>
      <w:r>
        <w:rPr>
          <w:noProof/>
        </w:rPr>
        <w:drawing>
          <wp:inline distT="0" distB="0" distL="0" distR="0" wp14:anchorId="206E982E" wp14:editId="6F56D1DB">
            <wp:extent cx="4750594" cy="329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557" cy="33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EEF0" w14:textId="55AC5E46" w:rsidR="009F5E2B" w:rsidRDefault="00805400" w:rsidP="00805400">
      <w:pPr>
        <w:pStyle w:val="ListBullet"/>
        <w:rPr>
          <w:b/>
          <w:bCs/>
        </w:rPr>
      </w:pPr>
      <w:r w:rsidRPr="00805400">
        <w:rPr>
          <w:b/>
          <w:bCs/>
        </w:rPr>
        <w:t>Conclusion 3:</w:t>
      </w:r>
    </w:p>
    <w:p w14:paraId="50A983DD" w14:textId="59A0D838" w:rsidR="009057FA" w:rsidRPr="009057FA" w:rsidRDefault="009057FA" w:rsidP="009057FA">
      <w:pPr>
        <w:pStyle w:val="ListBullet"/>
        <w:numPr>
          <w:ilvl w:val="0"/>
          <w:numId w:val="0"/>
        </w:numPr>
        <w:ind w:left="936"/>
      </w:pPr>
      <w:proofErr w:type="gramStart"/>
      <w:r>
        <w:t>Windspeed  doesn’t</w:t>
      </w:r>
      <w:proofErr w:type="gramEnd"/>
      <w:r>
        <w:t xml:space="preserve"> seem to vary with the city’s distance from the equator.</w:t>
      </w:r>
    </w:p>
    <w:p w14:paraId="6D515013" w14:textId="6D2A45A7" w:rsidR="009057FA" w:rsidRDefault="009057FA" w:rsidP="009057FA">
      <w:pPr>
        <w:pStyle w:val="ListBullet"/>
        <w:numPr>
          <w:ilvl w:val="0"/>
          <w:numId w:val="0"/>
        </w:numPr>
        <w:ind w:left="936" w:hanging="360"/>
        <w:rPr>
          <w:b/>
          <w:bCs/>
        </w:rPr>
      </w:pPr>
    </w:p>
    <w:p w14:paraId="09BEFB8D" w14:textId="1B70D833" w:rsidR="009057FA" w:rsidRPr="00805400" w:rsidRDefault="009057FA" w:rsidP="009057FA">
      <w:pPr>
        <w:pStyle w:val="ListBullet"/>
        <w:numPr>
          <w:ilvl w:val="0"/>
          <w:numId w:val="0"/>
        </w:numPr>
        <w:ind w:left="936" w:hanging="360"/>
        <w:rPr>
          <w:b/>
          <w:bCs/>
        </w:rPr>
      </w:pPr>
      <w:r>
        <w:rPr>
          <w:noProof/>
        </w:rPr>
        <w:drawing>
          <wp:inline distT="0" distB="0" distL="0" distR="0" wp14:anchorId="5322D027" wp14:editId="20456BF7">
            <wp:extent cx="5425678" cy="35244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867" cy="35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57FA" w:rsidRPr="00805400">
      <w:footerReference w:type="default" r:id="rId10"/>
      <w:footerReference w:type="first" r:id="rId11"/>
      <w:pgSz w:w="12240" w:h="15840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DE63C" w14:textId="77777777" w:rsidR="008D39BA" w:rsidRDefault="008D39BA">
      <w:pPr>
        <w:spacing w:before="0" w:after="0" w:line="240" w:lineRule="auto"/>
      </w:pPr>
      <w:r>
        <w:separator/>
      </w:r>
    </w:p>
    <w:p w14:paraId="28B6930B" w14:textId="77777777" w:rsidR="008D39BA" w:rsidRDefault="008D39BA"/>
  </w:endnote>
  <w:endnote w:type="continuationSeparator" w:id="0">
    <w:p w14:paraId="04623A79" w14:textId="77777777" w:rsidR="008D39BA" w:rsidRDefault="008D39BA">
      <w:pPr>
        <w:spacing w:before="0" w:after="0" w:line="240" w:lineRule="auto"/>
      </w:pPr>
      <w:r>
        <w:continuationSeparator/>
      </w:r>
    </w:p>
    <w:p w14:paraId="4769D48D" w14:textId="77777777" w:rsidR="008D39BA" w:rsidRDefault="008D39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FAD33A" w14:textId="77777777" w:rsidR="00D4304F" w:rsidRDefault="00D651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5E2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26D61" w14:textId="77777777" w:rsidR="00D4304F" w:rsidRDefault="008D39BA">
    <w:pPr>
      <w:pStyle w:val="Footer"/>
    </w:pPr>
    <w:sdt>
      <w:sdtPr>
        <w:alias w:val="Address | City, St Zip Code:"/>
        <w:tag w:val="Address | City, St Zip Code:"/>
        <w:id w:val="7803617"/>
        <w:temporary/>
        <w:showingPlcHdr/>
        <w15:appearance w15:val="hidden"/>
      </w:sdtPr>
      <w:sdtEndPr/>
      <w:sdtContent>
        <w:r w:rsidR="00EC5313">
          <w:t>Address | City, St Zip 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AAA93" w14:textId="77777777" w:rsidR="008D39BA" w:rsidRDefault="008D39BA">
      <w:pPr>
        <w:spacing w:before="0" w:after="0" w:line="240" w:lineRule="auto"/>
      </w:pPr>
      <w:r>
        <w:separator/>
      </w:r>
    </w:p>
    <w:p w14:paraId="437EA02B" w14:textId="77777777" w:rsidR="008D39BA" w:rsidRDefault="008D39BA"/>
  </w:footnote>
  <w:footnote w:type="continuationSeparator" w:id="0">
    <w:p w14:paraId="2AC2890A" w14:textId="77777777" w:rsidR="008D39BA" w:rsidRDefault="008D39BA">
      <w:pPr>
        <w:spacing w:before="0" w:after="0" w:line="240" w:lineRule="auto"/>
      </w:pPr>
      <w:r>
        <w:continuationSeparator/>
      </w:r>
    </w:p>
    <w:p w14:paraId="04100380" w14:textId="77777777" w:rsidR="008D39BA" w:rsidRDefault="008D39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596284"/>
    <w:multiLevelType w:val="hybridMultilevel"/>
    <w:tmpl w:val="7EB6A146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9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5"/>
  </w:num>
  <w:num w:numId="6">
    <w:abstractNumId w:val="17"/>
  </w:num>
  <w:num w:numId="7">
    <w:abstractNumId w:val="10"/>
  </w:num>
  <w:num w:numId="8">
    <w:abstractNumId w:val="19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00"/>
    <w:rsid w:val="0000795A"/>
    <w:rsid w:val="00227DF5"/>
    <w:rsid w:val="002D22E0"/>
    <w:rsid w:val="003008EC"/>
    <w:rsid w:val="003112E5"/>
    <w:rsid w:val="0075279C"/>
    <w:rsid w:val="00805400"/>
    <w:rsid w:val="00817AAB"/>
    <w:rsid w:val="008D39BA"/>
    <w:rsid w:val="009057FA"/>
    <w:rsid w:val="009F5E2B"/>
    <w:rsid w:val="00B71C13"/>
    <w:rsid w:val="00C52FC2"/>
    <w:rsid w:val="00D0128D"/>
    <w:rsid w:val="00D4304F"/>
    <w:rsid w:val="00D651B9"/>
    <w:rsid w:val="00E53907"/>
    <w:rsid w:val="00EC0F68"/>
    <w:rsid w:val="00EC5313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E5B980"/>
  <w15:chartTrackingRefBased/>
  <w15:docId w15:val="{53ABC37C-8825-4FDE-BC7F-390DCC84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13"/>
    <w:rPr>
      <w:color w:val="595959" w:themeColor="text1" w:themeTint="A6"/>
    </w:rPr>
  </w:style>
  <w:style w:type="paragraph" w:styleId="Heading1">
    <w:name w:val="heading 1"/>
    <w:basedOn w:val="Normal"/>
    <w:link w:val="Heading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vya\AppData\Local\Packages\Microsoft.Office.Desktop_8wekyb3d8bbwe\LocalCache\Roaming\Microsoft\Templates\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8</TotalTime>
  <Pages>1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tv</dc:creator>
  <cp:keywords/>
  <dc:description/>
  <cp:lastModifiedBy>divya tv</cp:lastModifiedBy>
  <cp:revision>3</cp:revision>
  <dcterms:created xsi:type="dcterms:W3CDTF">2019-07-03T03:30:00Z</dcterms:created>
  <dcterms:modified xsi:type="dcterms:W3CDTF">2019-07-03T03:40:00Z</dcterms:modified>
</cp:coreProperties>
</file>